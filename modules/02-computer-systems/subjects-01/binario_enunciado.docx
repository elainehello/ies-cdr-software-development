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038AD" w14:textId="77777777" w:rsidR="00AB200D" w:rsidRDefault="00000000">
      <w:r>
        <w:rPr>
          <w:b/>
          <w:bCs/>
          <w:u w:val="single"/>
        </w:rPr>
        <w:t>De binario a decimal</w:t>
      </w:r>
    </w:p>
    <w:p w14:paraId="161B3970" w14:textId="77777777" w:rsidR="00AB200D" w:rsidRDefault="00000000">
      <w:r>
        <w:rPr>
          <w:b/>
          <w:bCs/>
        </w:rPr>
        <w:t>Recuerda:</w:t>
      </w:r>
      <w:r>
        <w:t xml:space="preserve"> Cada dígito binario (bit) representa una potencia de 2, empezando desde 2^0 (1) para el bit más a la derecha. Multiplica cada bit por su valor correspondiente y suma los resultados.</w:t>
      </w:r>
    </w:p>
    <w:p w14:paraId="2D774971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1011:</w:t>
      </w:r>
      <w:r>
        <w:t xml:space="preserve"> </w:t>
      </w:r>
    </w:p>
    <w:p w14:paraId="54494007" w14:textId="77777777" w:rsidR="00AB200D" w:rsidRDefault="00AB200D">
      <w:pPr>
        <w:ind w:left="720"/>
      </w:pPr>
    </w:p>
    <w:p w14:paraId="192A2D6E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11001:</w:t>
      </w:r>
      <w:r>
        <w:t xml:space="preserve"> </w:t>
      </w:r>
    </w:p>
    <w:p w14:paraId="021D831F" w14:textId="77777777" w:rsidR="00AB200D" w:rsidRDefault="00AB200D">
      <w:pPr>
        <w:ind w:left="720"/>
      </w:pPr>
    </w:p>
    <w:p w14:paraId="413BEB8B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101010:</w:t>
      </w:r>
      <w:r>
        <w:t xml:space="preserve"> </w:t>
      </w:r>
    </w:p>
    <w:p w14:paraId="32C7FE94" w14:textId="77777777" w:rsidR="00AB200D" w:rsidRDefault="00AB200D">
      <w:pPr>
        <w:ind w:left="720"/>
      </w:pPr>
    </w:p>
    <w:p w14:paraId="3D7E3E65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1110101:</w:t>
      </w:r>
      <w:r>
        <w:t xml:space="preserve"> </w:t>
      </w:r>
    </w:p>
    <w:p w14:paraId="2F2C7F3C" w14:textId="77777777" w:rsidR="00AB200D" w:rsidRDefault="00AB200D"/>
    <w:p w14:paraId="5919F2C4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11100110:</w:t>
      </w:r>
      <w:r>
        <w:t xml:space="preserve"> </w:t>
      </w:r>
    </w:p>
    <w:p w14:paraId="53833E77" w14:textId="77777777" w:rsidR="00AB200D" w:rsidRDefault="00AB200D"/>
    <w:p w14:paraId="6D003F55" w14:textId="77777777" w:rsidR="00AB200D" w:rsidRDefault="00000000">
      <w:pPr>
        <w:numPr>
          <w:ilvl w:val="0"/>
          <w:numId w:val="1"/>
        </w:numPr>
      </w:pPr>
      <w:r>
        <w:rPr>
          <w:b/>
          <w:bCs/>
        </w:rPr>
        <w:t>10011101:</w:t>
      </w:r>
      <w:r>
        <w:t xml:space="preserve"> </w:t>
      </w:r>
    </w:p>
    <w:p w14:paraId="3D8A937E" w14:textId="77777777" w:rsidR="00AB200D" w:rsidRDefault="00AB200D">
      <w:pPr>
        <w:pStyle w:val="Prrafodelista"/>
      </w:pPr>
    </w:p>
    <w:p w14:paraId="08492D1B" w14:textId="77777777" w:rsidR="00AB200D" w:rsidRDefault="00AB200D">
      <w:pPr>
        <w:ind w:left="720"/>
      </w:pPr>
    </w:p>
    <w:p w14:paraId="7A542099" w14:textId="77777777" w:rsidR="00AB200D" w:rsidRDefault="00AB200D">
      <w:pPr>
        <w:pBdr>
          <w:bottom w:val="single" w:sz="6" w:space="1" w:color="000000"/>
        </w:pBdr>
        <w:rPr>
          <w:b/>
          <w:bCs/>
        </w:rPr>
      </w:pPr>
    </w:p>
    <w:p w14:paraId="08738BD7" w14:textId="77777777" w:rsidR="00AB200D" w:rsidRDefault="00AB200D">
      <w:pPr>
        <w:rPr>
          <w:b/>
          <w:bCs/>
        </w:rPr>
      </w:pPr>
    </w:p>
    <w:p w14:paraId="53C86D21" w14:textId="77777777" w:rsidR="00AB200D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De decimal a binario</w:t>
      </w:r>
    </w:p>
    <w:p w14:paraId="4B0F6367" w14:textId="77777777" w:rsidR="00AB200D" w:rsidRDefault="00000000">
      <w:r>
        <w:rPr>
          <w:b/>
          <w:bCs/>
        </w:rPr>
        <w:t>Recuerda:</w:t>
      </w:r>
      <w:r>
        <w:t xml:space="preserve"> Divide el número decimal entre 2 repetidamente hasta obtener un cociente de 0. Los restos de cada división, leídos de abajo hacia arriba, formarán el número binario.</w:t>
      </w:r>
    </w:p>
    <w:p w14:paraId="28654D25" w14:textId="77777777" w:rsidR="00AB200D" w:rsidRDefault="00000000">
      <w:pPr>
        <w:numPr>
          <w:ilvl w:val="0"/>
          <w:numId w:val="2"/>
        </w:numPr>
      </w:pPr>
      <w:r>
        <w:rPr>
          <w:b/>
          <w:bCs/>
        </w:rPr>
        <w:t>13:</w:t>
      </w:r>
      <w:r>
        <w:t xml:space="preserve"> </w:t>
      </w:r>
    </w:p>
    <w:p w14:paraId="514D5F67" w14:textId="77777777" w:rsidR="00AB200D" w:rsidRDefault="00AB200D">
      <w:pPr>
        <w:ind w:left="720"/>
      </w:pPr>
    </w:p>
    <w:p w14:paraId="2051DFE4" w14:textId="77777777" w:rsidR="00AB200D" w:rsidRDefault="00000000">
      <w:pPr>
        <w:numPr>
          <w:ilvl w:val="0"/>
          <w:numId w:val="2"/>
        </w:numPr>
      </w:pPr>
      <w:r>
        <w:rPr>
          <w:b/>
          <w:bCs/>
        </w:rPr>
        <w:t>22:</w:t>
      </w:r>
      <w:r>
        <w:t xml:space="preserve"> </w:t>
      </w:r>
    </w:p>
    <w:p w14:paraId="0006EFC5" w14:textId="77777777" w:rsidR="00AB200D" w:rsidRDefault="00AB200D"/>
    <w:p w14:paraId="2529060D" w14:textId="77777777" w:rsidR="00AB200D" w:rsidRDefault="00000000">
      <w:pPr>
        <w:numPr>
          <w:ilvl w:val="0"/>
          <w:numId w:val="2"/>
        </w:numPr>
      </w:pPr>
      <w:r>
        <w:rPr>
          <w:b/>
          <w:bCs/>
        </w:rPr>
        <w:t>57:</w:t>
      </w:r>
      <w:r>
        <w:t xml:space="preserve"> </w:t>
      </w:r>
    </w:p>
    <w:p w14:paraId="31D9DE04" w14:textId="77777777" w:rsidR="00AB200D" w:rsidRDefault="00AB200D"/>
    <w:p w14:paraId="0E2716E6" w14:textId="77777777" w:rsidR="00AB200D" w:rsidRDefault="00000000">
      <w:pPr>
        <w:numPr>
          <w:ilvl w:val="0"/>
          <w:numId w:val="2"/>
        </w:numPr>
      </w:pPr>
      <w:r>
        <w:rPr>
          <w:b/>
          <w:bCs/>
        </w:rPr>
        <w:t>100:</w:t>
      </w:r>
      <w:r>
        <w:t xml:space="preserve"> </w:t>
      </w:r>
    </w:p>
    <w:p w14:paraId="0CA6280F" w14:textId="77777777" w:rsidR="00AB200D" w:rsidRDefault="00AB200D"/>
    <w:p w14:paraId="5D5B8B42" w14:textId="77777777" w:rsidR="00AB200D" w:rsidRDefault="00000000">
      <w:pPr>
        <w:numPr>
          <w:ilvl w:val="0"/>
          <w:numId w:val="2"/>
        </w:numPr>
      </w:pPr>
      <w:r>
        <w:rPr>
          <w:b/>
          <w:bCs/>
        </w:rPr>
        <w:t>124:</w:t>
      </w:r>
      <w:r>
        <w:t xml:space="preserve"> </w:t>
      </w:r>
    </w:p>
    <w:p w14:paraId="1BFA4B94" w14:textId="77777777" w:rsidR="00AB200D" w:rsidRDefault="00AB200D"/>
    <w:p w14:paraId="6C32361E" w14:textId="77777777" w:rsidR="00AB200D" w:rsidRDefault="00AB200D"/>
    <w:sectPr w:rsidR="00AB200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E877E" w14:textId="77777777" w:rsidR="00180477" w:rsidRDefault="00180477">
      <w:pPr>
        <w:spacing w:after="0" w:line="240" w:lineRule="auto"/>
      </w:pPr>
      <w:r>
        <w:separator/>
      </w:r>
    </w:p>
  </w:endnote>
  <w:endnote w:type="continuationSeparator" w:id="0">
    <w:p w14:paraId="4F9F11E3" w14:textId="77777777" w:rsidR="00180477" w:rsidRDefault="0018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ABF29" w14:textId="77777777" w:rsidR="00000000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9B46BEC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D57B8" w14:textId="77777777" w:rsidR="00180477" w:rsidRDefault="001804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CAFBAA1" w14:textId="77777777" w:rsidR="00180477" w:rsidRDefault="0018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DDE8" w14:textId="77777777" w:rsidR="00000000" w:rsidRDefault="00000000">
    <w:pPr>
      <w:pStyle w:val="Encabezado"/>
      <w:tabs>
        <w:tab w:val="clear" w:pos="4252"/>
        <w:tab w:val="clear" w:pos="8504"/>
        <w:tab w:val="left" w:pos="7758"/>
      </w:tabs>
      <w:jc w:val="right"/>
    </w:pPr>
    <w:r>
      <w:t>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96748"/>
    <w:multiLevelType w:val="multilevel"/>
    <w:tmpl w:val="EBA00A3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F113B5B"/>
    <w:multiLevelType w:val="multilevel"/>
    <w:tmpl w:val="BB22B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8400181">
    <w:abstractNumId w:val="1"/>
  </w:num>
  <w:num w:numId="2" w16cid:durableId="140876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B200D"/>
    <w:rsid w:val="00180477"/>
    <w:rsid w:val="002C1AA1"/>
    <w:rsid w:val="004221F3"/>
    <w:rsid w:val="00AB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FB26"/>
  <w15:docId w15:val="{D20CB2B1-F54A-4411-BE7B-B1754F46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Nuñez Jimenez</dc:creator>
  <dc:description/>
  <cp:lastModifiedBy>Mario Nuñez Jimenez</cp:lastModifiedBy>
  <cp:revision>2</cp:revision>
  <dcterms:created xsi:type="dcterms:W3CDTF">2024-09-19T10:32:00Z</dcterms:created>
  <dcterms:modified xsi:type="dcterms:W3CDTF">2024-09-19T10:32:00Z</dcterms:modified>
</cp:coreProperties>
</file>